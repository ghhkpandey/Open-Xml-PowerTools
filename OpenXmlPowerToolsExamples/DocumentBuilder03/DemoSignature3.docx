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0000" w:themeColor="text1"/>
        </w:rPr>
        <w:id w:val="1649322391"/>
        <w:placeholder>
          <w:docPart w:val="4761F9A0D9384FDF87731CD789367D16"/>
        </w:placeholder>
        <w:temporary/>
        <w:showingPlcHdr/>
        <w15:appearance w15:val="hidden"/>
      </w:sdtPr>
      <w:sdtContent>
        <w:p w14:paraId="2FD8ECAC" w14:textId="77777777" w:rsidR="00905038" w:rsidRPr="00AA3E47" w:rsidRDefault="00905038" w:rsidP="00905038">
          <w:pPr>
            <w:pStyle w:val="Closing"/>
            <w:rPr>
              <w:color w:val="000000" w:themeColor="text1"/>
            </w:rPr>
          </w:pPr>
          <w:r w:rsidRPr="00EB788C">
            <w:t>Warm regards,</w:t>
          </w:r>
        </w:p>
      </w:sdtContent>
    </w:sdt>
    <w:sdt>
      <w:sdtPr>
        <w:id w:val="2019119302"/>
        <w:placeholder>
          <w:docPart w:val="32D46CC7265344C1B4BD5AD04453E23E"/>
        </w:placeholder>
        <w:temporary/>
        <w:showingPlcHdr/>
        <w15:appearance w15:val="hidden"/>
      </w:sdtPr>
      <w:sdtContent>
        <w:p w14:paraId="2FFC53A2" w14:textId="77777777" w:rsidR="00905038" w:rsidRPr="00D90AFC" w:rsidRDefault="00905038" w:rsidP="00905038">
          <w:pPr>
            <w:pStyle w:val="Signature"/>
          </w:pPr>
          <w:r w:rsidRPr="00D90AFC">
            <w:t>YOUR NAME HERE</w:t>
          </w:r>
        </w:p>
      </w:sdtContent>
    </w:sdt>
    <w:sdt>
      <w:sdtPr>
        <w:id w:val="-1093773597"/>
        <w:placeholder>
          <w:docPart w:val="ACAF6051DF2043E39CFEF74CCF0780A7"/>
        </w:placeholder>
        <w:temporary/>
        <w:showingPlcHdr/>
        <w15:appearance w15:val="hidden"/>
        <w:text/>
      </w:sdtPr>
      <w:sdtContent>
        <w:p w14:paraId="76F7637A" w14:textId="7E213CD3" w:rsidR="00FD5841" w:rsidRDefault="00905038" w:rsidP="00905038">
          <w:r w:rsidRPr="00EB788C">
            <w:t>Your Title</w:t>
          </w:r>
        </w:p>
      </w:sdtContent>
    </w:sdt>
    <w:p w14:paraId="6A5C41D5" w14:textId="2643FFA8" w:rsidR="00905038" w:rsidRDefault="00905038" w:rsidP="00905038">
      <w:r>
        <w:rPr>
          <w:noProof/>
        </w:rPr>
        <w:drawing>
          <wp:anchor distT="0" distB="0" distL="114300" distR="114300" simplePos="0" relativeHeight="251658240" behindDoc="0" locked="0" layoutInCell="1" allowOverlap="1" wp14:anchorId="0F284BCD" wp14:editId="6D5C48D6">
            <wp:simplePos x="0" y="0"/>
            <wp:positionH relativeFrom="column">
              <wp:posOffset>3028950</wp:posOffset>
            </wp:positionH>
            <wp:positionV relativeFrom="paragraph">
              <wp:posOffset>-1320800</wp:posOffset>
            </wp:positionV>
            <wp:extent cx="932815" cy="932815"/>
            <wp:effectExtent l="0" t="0" r="635" b="635"/>
            <wp:wrapNone/>
            <wp:docPr id="121398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15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94BB61" w14:textId="709BDB96" w:rsidR="00905038" w:rsidRPr="00905038" w:rsidRDefault="00905038" w:rsidP="00905038"/>
    <w:sectPr w:rsidR="00905038" w:rsidRPr="00905038" w:rsidSect="00FD584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45875" w14:textId="77777777" w:rsidR="006768AA" w:rsidRDefault="006768AA" w:rsidP="00A73962">
      <w:pPr>
        <w:spacing w:before="0" w:after="0" w:line="240" w:lineRule="auto"/>
      </w:pPr>
      <w:r>
        <w:separator/>
      </w:r>
    </w:p>
  </w:endnote>
  <w:endnote w:type="continuationSeparator" w:id="0">
    <w:p w14:paraId="6ED63751" w14:textId="77777777" w:rsidR="006768AA" w:rsidRDefault="006768AA" w:rsidP="00A7396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ADE33" w14:textId="77777777" w:rsidR="006768AA" w:rsidRDefault="006768AA" w:rsidP="00A73962">
      <w:pPr>
        <w:spacing w:before="0" w:after="0" w:line="240" w:lineRule="auto"/>
      </w:pPr>
      <w:r>
        <w:separator/>
      </w:r>
    </w:p>
  </w:footnote>
  <w:footnote w:type="continuationSeparator" w:id="0">
    <w:p w14:paraId="55274029" w14:textId="77777777" w:rsidR="006768AA" w:rsidRDefault="006768AA" w:rsidP="00A73962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F4"/>
    <w:rsid w:val="0005265C"/>
    <w:rsid w:val="00064E34"/>
    <w:rsid w:val="00066146"/>
    <w:rsid w:val="00150F68"/>
    <w:rsid w:val="002152E0"/>
    <w:rsid w:val="002345E8"/>
    <w:rsid w:val="00236E81"/>
    <w:rsid w:val="00293B1A"/>
    <w:rsid w:val="003219F9"/>
    <w:rsid w:val="003339F7"/>
    <w:rsid w:val="00360CE9"/>
    <w:rsid w:val="003C0C1F"/>
    <w:rsid w:val="003F73A0"/>
    <w:rsid w:val="00422E51"/>
    <w:rsid w:val="00455EF4"/>
    <w:rsid w:val="004B6B3F"/>
    <w:rsid w:val="00510B6B"/>
    <w:rsid w:val="00531516"/>
    <w:rsid w:val="005834D8"/>
    <w:rsid w:val="005C0F38"/>
    <w:rsid w:val="005C2210"/>
    <w:rsid w:val="006138C4"/>
    <w:rsid w:val="0061783A"/>
    <w:rsid w:val="0062123A"/>
    <w:rsid w:val="00621A41"/>
    <w:rsid w:val="00646E75"/>
    <w:rsid w:val="006678EB"/>
    <w:rsid w:val="006768AA"/>
    <w:rsid w:val="006B2FA2"/>
    <w:rsid w:val="006C65CF"/>
    <w:rsid w:val="006F5536"/>
    <w:rsid w:val="007330E9"/>
    <w:rsid w:val="00785819"/>
    <w:rsid w:val="00885546"/>
    <w:rsid w:val="008944C7"/>
    <w:rsid w:val="008D648C"/>
    <w:rsid w:val="00905038"/>
    <w:rsid w:val="0091088D"/>
    <w:rsid w:val="00925828"/>
    <w:rsid w:val="00A126B4"/>
    <w:rsid w:val="00A73962"/>
    <w:rsid w:val="00A75E90"/>
    <w:rsid w:val="00A96E56"/>
    <w:rsid w:val="00AA3E47"/>
    <w:rsid w:val="00AC29EE"/>
    <w:rsid w:val="00B207D9"/>
    <w:rsid w:val="00B65A30"/>
    <w:rsid w:val="00B90ED2"/>
    <w:rsid w:val="00BA61AF"/>
    <w:rsid w:val="00C208AD"/>
    <w:rsid w:val="00D375C1"/>
    <w:rsid w:val="00D56C9E"/>
    <w:rsid w:val="00D90AFC"/>
    <w:rsid w:val="00DA7694"/>
    <w:rsid w:val="00E1113E"/>
    <w:rsid w:val="00E15164"/>
    <w:rsid w:val="00E55D74"/>
    <w:rsid w:val="00EA6114"/>
    <w:rsid w:val="00EB2F7C"/>
    <w:rsid w:val="00EB788C"/>
    <w:rsid w:val="00F81897"/>
    <w:rsid w:val="00F85F10"/>
    <w:rsid w:val="00F948CB"/>
    <w:rsid w:val="00FB19BA"/>
    <w:rsid w:val="00FD5841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C191C"/>
  <w14:defaultImageDpi w14:val="32767"/>
  <w15:chartTrackingRefBased/>
  <w15:docId w15:val="{C0C673A9-89B9-435F-ADA2-A7F958AE1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905038"/>
    <w:pPr>
      <w:spacing w:before="4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F73A0"/>
    <w:pPr>
      <w:spacing w:before="0" w:after="36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1481AB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3A0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F73A0"/>
    <w:rPr>
      <w:rFonts w:asciiTheme="majorHAnsi" w:eastAsiaTheme="majorEastAsia" w:hAnsiTheme="majorHAnsi" w:cstheme="majorBidi"/>
      <w:caps/>
      <w:color w:val="1481AB" w:themeColor="accent1" w:themeShade="BF"/>
      <w:kern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F73A0"/>
    <w:rPr>
      <w:rFonts w:asciiTheme="majorHAnsi" w:eastAsiaTheme="majorEastAsia" w:hAnsiTheme="majorHAnsi" w:cstheme="majorBidi"/>
      <w:color w:val="1481AB" w:themeColor="accent1" w:themeShade="BF"/>
      <w:kern w:val="20"/>
      <w:sz w:val="26"/>
      <w:szCs w:val="26"/>
    </w:rPr>
  </w:style>
  <w:style w:type="paragraph" w:styleId="Salutation">
    <w:name w:val="Salutation"/>
    <w:basedOn w:val="Normal"/>
    <w:link w:val="SalutationChar"/>
    <w:uiPriority w:val="4"/>
    <w:unhideWhenUsed/>
    <w:qFormat/>
    <w:rsid w:val="003F73A0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3F73A0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F73A0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3F73A0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EB788C"/>
    <w:pPr>
      <w:spacing w:after="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EB788C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F73A0"/>
    <w:rPr>
      <w:b/>
      <w:bCs/>
    </w:rPr>
  </w:style>
  <w:style w:type="paragraph" w:customStyle="1" w:styleId="ContactInfo">
    <w:name w:val="Contact Info"/>
    <w:basedOn w:val="Normal"/>
    <w:uiPriority w:val="1"/>
    <w:qFormat/>
    <w:rsid w:val="003F73A0"/>
    <w:pPr>
      <w:spacing w:before="0" w:after="0"/>
    </w:pPr>
  </w:style>
  <w:style w:type="paragraph" w:styleId="NormalWeb">
    <w:name w:val="Normal (Web)"/>
    <w:basedOn w:val="Normal"/>
    <w:uiPriority w:val="99"/>
    <w:semiHidden/>
    <w:unhideWhenUsed/>
    <w:rsid w:val="004B6B3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7396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962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7396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962"/>
    <w:rPr>
      <w:rFonts w:eastAsiaTheme="minorHAnsi"/>
      <w:color w:val="595959" w:themeColor="text1" w:themeTint="A6"/>
      <w:kern w:val="2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85F10"/>
    <w:rPr>
      <w:color w:val="808080"/>
    </w:rPr>
  </w:style>
  <w:style w:type="paragraph" w:customStyle="1" w:styleId="Logo">
    <w:name w:val="Logo"/>
    <w:basedOn w:val="Normal"/>
    <w:qFormat/>
    <w:rsid w:val="00F85F10"/>
    <w:pPr>
      <w:spacing w:after="0"/>
      <w:ind w:left="-2160"/>
    </w:pPr>
  </w:style>
  <w:style w:type="paragraph" w:customStyle="1" w:styleId="Website">
    <w:name w:val="Website"/>
    <w:basedOn w:val="Normal"/>
    <w:qFormat/>
    <w:rsid w:val="00F85F10"/>
    <w:pPr>
      <w:ind w:left="-2160"/>
    </w:pPr>
  </w:style>
  <w:style w:type="paragraph" w:customStyle="1" w:styleId="Name">
    <w:name w:val="Name"/>
    <w:basedOn w:val="Normal"/>
    <w:qFormat/>
    <w:rsid w:val="00F85F10"/>
    <w:rPr>
      <w:b/>
      <w:sz w:val="24"/>
      <w:szCs w:val="24"/>
    </w:rPr>
  </w:style>
  <w:style w:type="paragraph" w:styleId="Title">
    <w:name w:val="Title"/>
    <w:basedOn w:val="Heading1"/>
    <w:next w:val="Normal"/>
    <w:link w:val="TitleChar"/>
    <w:uiPriority w:val="10"/>
    <w:qFormat/>
    <w:rsid w:val="006678EB"/>
    <w:rPr>
      <w:color w:val="0D5672" w:themeColor="accent1" w:themeShade="80"/>
    </w:rPr>
  </w:style>
  <w:style w:type="character" w:customStyle="1" w:styleId="TitleChar">
    <w:name w:val="Title Char"/>
    <w:basedOn w:val="DefaultParagraphFont"/>
    <w:link w:val="Title"/>
    <w:uiPriority w:val="10"/>
    <w:rsid w:val="006678EB"/>
    <w:rPr>
      <w:rFonts w:asciiTheme="majorHAnsi" w:eastAsiaTheme="majorEastAsia" w:hAnsiTheme="majorHAnsi" w:cstheme="majorBidi"/>
      <w:caps/>
      <w:color w:val="0D5672" w:themeColor="accent1" w:themeShade="80"/>
      <w:kern w:val="20"/>
      <w:sz w:val="20"/>
      <w:szCs w:val="20"/>
    </w:rPr>
  </w:style>
  <w:style w:type="paragraph" w:styleId="NoSpacing">
    <w:name w:val="No Spacing"/>
    <w:uiPriority w:val="1"/>
    <w:qFormat/>
    <w:rsid w:val="00D90AFC"/>
    <w:rPr>
      <w:rFonts w:eastAsiaTheme="minorHAnsi"/>
      <w:color w:val="595959" w:themeColor="text1" w:themeTint="A6"/>
      <w:kern w:val="2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5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imanshu.pandey\AppData\Roaming\Microsoft\Templates\Hexagon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61F9A0D9384FDF87731CD789367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16EEB3-8F21-48C2-84D7-0A931972BB2C}"/>
      </w:docPartPr>
      <w:docPartBody>
        <w:p w:rsidR="00000000" w:rsidRDefault="00E20225" w:rsidP="00E20225">
          <w:pPr>
            <w:pStyle w:val="4761F9A0D9384FDF87731CD789367D16"/>
          </w:pPr>
          <w:r w:rsidRPr="00EB788C">
            <w:t>Warm regards,</w:t>
          </w:r>
        </w:p>
      </w:docPartBody>
    </w:docPart>
    <w:docPart>
      <w:docPartPr>
        <w:name w:val="32D46CC7265344C1B4BD5AD04453E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8DE36-F404-4A2C-A078-489F599DAF96}"/>
      </w:docPartPr>
      <w:docPartBody>
        <w:p w:rsidR="00000000" w:rsidRDefault="00E20225" w:rsidP="00E20225">
          <w:pPr>
            <w:pStyle w:val="32D46CC7265344C1B4BD5AD04453E23E"/>
          </w:pPr>
          <w:r w:rsidRPr="00D90AFC">
            <w:t>YOUR NAME HERE</w:t>
          </w:r>
        </w:p>
      </w:docPartBody>
    </w:docPart>
    <w:docPart>
      <w:docPartPr>
        <w:name w:val="ACAF6051DF2043E39CFEF74CCF0780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E8B71-115A-4AEB-8F04-76A4DDB4D5AF}"/>
      </w:docPartPr>
      <w:docPartBody>
        <w:p w:rsidR="00000000" w:rsidRDefault="00E20225" w:rsidP="00E20225">
          <w:pPr>
            <w:pStyle w:val="ACAF6051DF2043E39CFEF74CCF0780A7"/>
          </w:pPr>
          <w:r w:rsidRPr="00EB788C">
            <w:t>Your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A7"/>
    <w:rsid w:val="002D46E2"/>
    <w:rsid w:val="003C69BC"/>
    <w:rsid w:val="00C571A7"/>
    <w:rsid w:val="00E20225"/>
    <w:rsid w:val="00FB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71A7"/>
    <w:rPr>
      <w:color w:val="808080"/>
    </w:rPr>
  </w:style>
  <w:style w:type="paragraph" w:customStyle="1" w:styleId="EE5EAFCAD00043FF932504763FADD0D2">
    <w:name w:val="EE5EAFCAD00043FF932504763FADD0D2"/>
    <w:rsid w:val="00C571A7"/>
  </w:style>
  <w:style w:type="paragraph" w:customStyle="1" w:styleId="22E264CBBCD647D087332C473913AE3D">
    <w:name w:val="22E264CBBCD647D087332C473913AE3D"/>
    <w:rsid w:val="00C571A7"/>
  </w:style>
  <w:style w:type="paragraph" w:customStyle="1" w:styleId="0AA836F1E4544B29A0AFB9A41A2DC27B">
    <w:name w:val="0AA836F1E4544B29A0AFB9A41A2DC27B"/>
    <w:rsid w:val="00C571A7"/>
  </w:style>
  <w:style w:type="paragraph" w:customStyle="1" w:styleId="626E8B2052C14940915D9B89C9DC56E1">
    <w:name w:val="626E8B2052C14940915D9B89C9DC56E1"/>
    <w:rsid w:val="00C571A7"/>
  </w:style>
  <w:style w:type="paragraph" w:customStyle="1" w:styleId="4761F9A0D9384FDF87731CD789367D16">
    <w:name w:val="4761F9A0D9384FDF87731CD789367D16"/>
    <w:rsid w:val="00E20225"/>
  </w:style>
  <w:style w:type="paragraph" w:customStyle="1" w:styleId="32D46CC7265344C1B4BD5AD04453E23E">
    <w:name w:val="32D46CC7265344C1B4BD5AD04453E23E"/>
    <w:rsid w:val="00E20225"/>
  </w:style>
  <w:style w:type="paragraph" w:customStyle="1" w:styleId="ACAF6051DF2043E39CFEF74CCF0780A7">
    <w:name w:val="ACAF6051DF2043E39CFEF74CCF0780A7"/>
    <w:rsid w:val="00E202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D74A8-3B5E-46DD-932C-D963102FAA4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55DDE4A2-1439-4D03-9F89-0AC06C8ECA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0177D3-0391-4965-A050-27EB09DF62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31649D-5784-4EEB-9AFE-6820CA043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Hexagon letterhead.dotx</Template>
  <TotalTime>13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Pandey</dc:creator>
  <cp:keywords/>
  <dc:description/>
  <cp:lastModifiedBy>Himanshu Pandey</cp:lastModifiedBy>
  <cp:revision>11</cp:revision>
  <dcterms:created xsi:type="dcterms:W3CDTF">2026-05-18T11:29:00Z</dcterms:created>
  <dcterms:modified xsi:type="dcterms:W3CDTF">2026-05-18T13:07:00Z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